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729A889" w14:textId="245DE0B1" w:rsidR="00B54BB0" w:rsidRDefault="00000A66" w:rsidP="00000A66">
      <w:pPr>
        <w:pStyle w:val="Heading1"/>
        <w:jc w:val="center"/>
      </w:pPr>
      <w:r>
        <w:t xml:space="preserve">Assignment </w:t>
      </w:r>
      <w:r w:rsidR="00B737C0">
        <w:t>1.</w:t>
      </w:r>
      <w:r w:rsidR="00DE7F67">
        <w:t>3</w:t>
      </w:r>
    </w:p>
    <w:p w14:paraId="043369EA" w14:textId="77777777" w:rsidR="00000A66" w:rsidRDefault="008005A7" w:rsidP="008527FA">
      <w:pPr>
        <w:jc w:val="center"/>
      </w:pPr>
      <w:hyperlink r:id="rId6" w:history="1">
        <w:r>
          <w:rPr>
            <w:rStyle w:val="Hyperlink"/>
          </w:rPr>
          <w:t>Robert Breutzmann's CSD440 GitHub</w:t>
        </w:r>
      </w:hyperlink>
    </w:p>
    <w:p w14:paraId="4372D6D4" w14:textId="73365626" w:rsidR="008527FA" w:rsidRPr="00000A66" w:rsidRDefault="00B737C0" w:rsidP="00C35456">
      <w:r>
        <w:rPr>
          <w:noProof/>
        </w:rPr>
        <w:drawing>
          <wp:inline distT="0" distB="0" distL="0" distR="0" wp14:anchorId="0693F51B" wp14:editId="7DB93BDC">
            <wp:extent cx="5943600" cy="4019550"/>
            <wp:effectExtent l="0" t="0" r="0" b="6350"/>
            <wp:docPr id="1505349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49336" name="Picture 15053493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527FA" w:rsidRPr="00000A66" w:rsidSect="008527FA">
      <w:headerReference w:type="even" r:id="rId8"/>
      <w:headerReference w:type="default" r:id="rId9"/>
      <w:head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398BB12" w14:textId="77777777" w:rsidR="009C28CF" w:rsidRDefault="009C28CF" w:rsidP="00000A66">
      <w:pPr>
        <w:spacing w:after="0" w:line="240" w:lineRule="auto"/>
      </w:pPr>
      <w:r>
        <w:separator/>
      </w:r>
    </w:p>
  </w:endnote>
  <w:endnote w:type="continuationSeparator" w:id="0">
    <w:p w14:paraId="502E29DF" w14:textId="77777777" w:rsidR="009C28CF" w:rsidRDefault="009C28CF" w:rsidP="00000A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36E5B15B" w14:textId="77777777" w:rsidR="009C28CF" w:rsidRDefault="009C28CF" w:rsidP="00000A66">
      <w:pPr>
        <w:spacing w:after="0" w:line="240" w:lineRule="auto"/>
      </w:pPr>
      <w:r>
        <w:separator/>
      </w:r>
    </w:p>
  </w:footnote>
  <w:footnote w:type="continuationSeparator" w:id="0">
    <w:p w14:paraId="1F1E8F86" w14:textId="77777777" w:rsidR="009C28CF" w:rsidRDefault="009C28CF" w:rsidP="00000A6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506126889"/>
      <w:docPartObj>
        <w:docPartGallery w:val="Page Numbers (Top of Page)"/>
        <w:docPartUnique/>
      </w:docPartObj>
    </w:sdtPr>
    <w:sdtContent>
      <w:p w14:paraId="70D59D1E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DF96B8D" w14:textId="77777777" w:rsidR="008527FA" w:rsidRDefault="008527FA" w:rsidP="008527FA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88011376"/>
      <w:docPartObj>
        <w:docPartGallery w:val="Page Numbers (Top of Page)"/>
        <w:docPartUnique/>
      </w:docPartObj>
    </w:sdtPr>
    <w:sdtContent>
      <w:p w14:paraId="36D602F2" w14:textId="77777777" w:rsidR="008527FA" w:rsidRDefault="008527FA" w:rsidP="00B12FE6">
        <w:pPr>
          <w:pStyle w:val="Header"/>
          <w:framePr w:wrap="none" w:vAnchor="text" w:hAnchor="margin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4B3BD6DB" w14:textId="77777777" w:rsidR="008527FA" w:rsidRDefault="00000A66" w:rsidP="008527FA">
    <w:pPr>
      <w:pStyle w:val="Header"/>
      <w:ind w:firstLine="360"/>
    </w:pPr>
    <w:r>
      <w:t>Breutzmann</w:t>
    </w:r>
  </w:p>
  <w:p w14:paraId="51AE5A56" w14:textId="77777777" w:rsidR="00000A66" w:rsidRDefault="00000A6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2315429" w14:textId="77777777" w:rsidR="008527FA" w:rsidRDefault="008527FA" w:rsidP="008527FA">
    <w:pPr>
      <w:pStyle w:val="Header"/>
    </w:pPr>
    <w:r>
      <w:t>Breutzmann, Robert</w:t>
    </w:r>
  </w:p>
  <w:p w14:paraId="7976873A" w14:textId="77777777" w:rsidR="007E5089" w:rsidRDefault="008527FA" w:rsidP="008527FA">
    <w:pPr>
      <w:pStyle w:val="Header"/>
    </w:pPr>
    <w:r>
      <w:t>CSD 4</w:t>
    </w:r>
    <w:r w:rsidR="008005A7">
      <w:t>4</w:t>
    </w:r>
    <w:r w:rsidR="005A2C63">
      <w:t>0</w:t>
    </w:r>
    <w:r>
      <w:t xml:space="preserve"> – </w:t>
    </w:r>
    <w:r w:rsidR="007E5089">
      <w:t xml:space="preserve">Server Side </w:t>
    </w:r>
    <w:r w:rsidR="008005A7">
      <w:t>Scripting</w:t>
    </w:r>
  </w:p>
  <w:p w14:paraId="09ADFEB5" w14:textId="73112152" w:rsidR="00B737C0" w:rsidRDefault="008527FA">
    <w:pPr>
      <w:pStyle w:val="Header"/>
    </w:pPr>
    <w:r>
      <w:t xml:space="preserve">Due Date: </w:t>
    </w:r>
    <w:r w:rsidR="00B737C0">
      <w:t>August 16</w:t>
    </w:r>
    <w:r w:rsidR="00B737C0" w:rsidRPr="00B737C0">
      <w:rPr>
        <w:vertAlign w:val="superscript"/>
      </w:rPr>
      <w:t>th</w:t>
    </w:r>
    <w:r w:rsidR="00B737C0">
      <w:t>, 2026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7C0"/>
    <w:rsid w:val="00000A66"/>
    <w:rsid w:val="00142DF8"/>
    <w:rsid w:val="00163E06"/>
    <w:rsid w:val="002422BA"/>
    <w:rsid w:val="003E25E4"/>
    <w:rsid w:val="00423563"/>
    <w:rsid w:val="00573343"/>
    <w:rsid w:val="005A2C63"/>
    <w:rsid w:val="006240ED"/>
    <w:rsid w:val="00692EEB"/>
    <w:rsid w:val="006C37F4"/>
    <w:rsid w:val="007E5089"/>
    <w:rsid w:val="008005A7"/>
    <w:rsid w:val="008527FA"/>
    <w:rsid w:val="008C2583"/>
    <w:rsid w:val="008C5B28"/>
    <w:rsid w:val="00927BD1"/>
    <w:rsid w:val="009541C9"/>
    <w:rsid w:val="00983707"/>
    <w:rsid w:val="009B4058"/>
    <w:rsid w:val="009C28CF"/>
    <w:rsid w:val="009E762A"/>
    <w:rsid w:val="00A30DF6"/>
    <w:rsid w:val="00B07540"/>
    <w:rsid w:val="00B54BB0"/>
    <w:rsid w:val="00B737C0"/>
    <w:rsid w:val="00B76BB8"/>
    <w:rsid w:val="00C35456"/>
    <w:rsid w:val="00C825D2"/>
    <w:rsid w:val="00C8423B"/>
    <w:rsid w:val="00CE5355"/>
    <w:rsid w:val="00CF6A09"/>
    <w:rsid w:val="00D928D8"/>
    <w:rsid w:val="00DE7F67"/>
    <w:rsid w:val="00E042DE"/>
    <w:rsid w:val="00E26D82"/>
    <w:rsid w:val="00E42484"/>
    <w:rsid w:val="00E4617B"/>
    <w:rsid w:val="00F360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AD7236"/>
  <w15:chartTrackingRefBased/>
  <w15:docId w15:val="{D5A58FCC-864F-7245-B1AE-3211D1585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0A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0A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0A6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0A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0A6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0A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0A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0A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0A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0A6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0A6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0A6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0A6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0A6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0A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0A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0A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0A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0A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0A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0A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0A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0A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0A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0A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0A6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0A6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0A6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0A6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0A66"/>
  </w:style>
  <w:style w:type="paragraph" w:styleId="Footer">
    <w:name w:val="footer"/>
    <w:basedOn w:val="Normal"/>
    <w:link w:val="FooterChar"/>
    <w:uiPriority w:val="99"/>
    <w:unhideWhenUsed/>
    <w:rsid w:val="00000A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0A66"/>
  </w:style>
  <w:style w:type="character" w:styleId="Hyperlink">
    <w:name w:val="Hyperlink"/>
    <w:basedOn w:val="DefaultParagraphFont"/>
    <w:uiPriority w:val="99"/>
    <w:unhideWhenUsed/>
    <w:rsid w:val="008527F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527FA"/>
    <w:rPr>
      <w:color w:val="605E5C"/>
      <w:shd w:val="clear" w:color="auto" w:fill="E1DFDD"/>
    </w:rPr>
  </w:style>
  <w:style w:type="character" w:styleId="PageNumber">
    <w:name w:val="page number"/>
    <w:basedOn w:val="DefaultParagraphFont"/>
    <w:uiPriority w:val="99"/>
    <w:semiHidden/>
    <w:unhideWhenUsed/>
    <w:rsid w:val="008527FA"/>
  </w:style>
  <w:style w:type="character" w:styleId="FollowedHyperlink">
    <w:name w:val="FollowedHyperlink"/>
    <w:basedOn w:val="DefaultParagraphFont"/>
    <w:uiPriority w:val="99"/>
    <w:semiHidden/>
    <w:unhideWhenUsed/>
    <w:rsid w:val="00692EEB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BobbyJoeCool/CSD-440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Bob/Library/Group%20Containers/UBF8T346G9.Office/User%20Content.localized/Templates.localized/CSD%20440%20Assignment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CSD 440 Assignment Template.dotx</Template>
  <TotalTime>1</TotalTime>
  <Pages>1</Pages>
  <Words>15</Words>
  <Characters>91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Robert Breutzmann</dc:creator>
  <cp:keywords/>
  <dc:description/>
  <cp:lastModifiedBy>Robert breutzmann</cp:lastModifiedBy>
  <cp:revision>2</cp:revision>
  <dcterms:created xsi:type="dcterms:W3CDTF">2026-08-14T19:48:00Z</dcterms:created>
  <dcterms:modified xsi:type="dcterms:W3CDTF">2026-08-14T19:53:00Z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70070e354bf5ac134bdca21583823c01252da50f4d0cb9533ca084d5ef4209c5</vt:lpwstr>
  </property>
</Properties>
</file>